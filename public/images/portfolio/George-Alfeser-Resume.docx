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ayout w:type="fixed"/>
        <w:tblCellMar>
          <w:left w:w="115" w:type="dxa"/>
          <w:right w:w="115" w:type="dxa"/>
        </w:tblCellMar>
        <w:tblLook w:val="04A0" w:firstRow="1" w:lastRow="0" w:firstColumn="1" w:lastColumn="0" w:noHBand="0" w:noVBand="1"/>
      </w:tblPr>
      <w:tblGrid>
        <w:gridCol w:w="3600"/>
        <w:gridCol w:w="720"/>
        <w:gridCol w:w="6470"/>
      </w:tblGrid>
      <w:tr w:rsidR="001B2ABD" w14:paraId="1A32F256" w14:textId="77777777" w:rsidTr="001B2ABD">
        <w:trPr>
          <w:trHeight w:val="4410"/>
        </w:trPr>
        <w:tc>
          <w:tcPr>
            <w:tcW w:w="3600" w:type="dxa"/>
            <w:vAlign w:val="bottom"/>
          </w:tcPr>
          <w:p w14:paraId="5ABB9ED8" w14:textId="77777777" w:rsidR="001B2ABD" w:rsidRDefault="001B2ABD" w:rsidP="001B2ABD">
            <w:pPr>
              <w:tabs>
                <w:tab w:val="left" w:pos="990"/>
              </w:tabs>
              <w:jc w:val="center"/>
            </w:pPr>
            <w:r>
              <w:rPr>
                <w:noProof/>
              </w:rPr>
              <mc:AlternateContent>
                <mc:Choice Requires="wps">
                  <w:drawing>
                    <wp:inline distT="0" distB="0" distL="0" distR="0" wp14:anchorId="1E665C2D" wp14:editId="447237DB">
                      <wp:extent cx="2122805" cy="2122805"/>
                      <wp:effectExtent l="19050" t="19050" r="29845" b="29845"/>
                      <wp:docPr id="2" name="Oval 2" title="Professional Headshot of Man"/>
                      <wp:cNvGraphicFramePr/>
                      <a:graphic xmlns:a="http://schemas.openxmlformats.org/drawingml/2006/main">
                        <a:graphicData uri="http://schemas.microsoft.com/office/word/2010/wordprocessingShape">
                          <wps:wsp>
                            <wps:cNvSpPr/>
                            <wps:spPr>
                              <a:xfrm>
                                <a:off x="0" y="0"/>
                                <a:ext cx="2122805" cy="2122805"/>
                              </a:xfrm>
                              <a:prstGeom prst="ellipse">
                                <a:avLst/>
                              </a:prstGeom>
                              <a:blipFill dpi="0" rotWithShape="1">
                                <a:blip r:embed="rId10">
                                  <a:extLst>
                                    <a:ext uri="{28A0092B-C50C-407E-A947-70E740481C1C}">
                                      <a14:useLocalDpi xmlns:a14="http://schemas.microsoft.com/office/drawing/2010/main" val="0"/>
                                    </a:ext>
                                  </a:extLst>
                                </a:blip>
                                <a:srcRect/>
                                <a:stretch>
                                  <a:fillRect/>
                                </a:stretch>
                              </a:blipFill>
                              <a:ln w="635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5520B8EC" id="Oval 2" o:spid="_x0000_s1026" alt="Title: Professional Headshot of Man" style="width:167.15pt;height:167.1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" strokecolor="#94b6d2 [3204]" strokeweight="5pt">
                      <v:fill r:id="rId11" o:title="" recolor="t" rotate="t" type="frame"/>
                      <v:stroke joinstyle="miter"/>
                      <w10:anchorlock/>
                    </v:oval>
                  </w:pict>
                </mc:Fallback>
              </mc:AlternateContent>
            </w:r>
          </w:p>
        </w:tc>
        <w:tc>
          <w:tcPr>
            <w:tcW w:w="720" w:type="dxa"/>
          </w:tcPr>
          <w:p w14:paraId="6AC9A6EC" w14:textId="77777777" w:rsidR="001B2ABD" w:rsidRDefault="001B2ABD" w:rsidP="000C45FF">
            <w:pPr>
              <w:tabs>
                <w:tab w:val="left" w:pos="990"/>
              </w:tabs>
            </w:pPr>
          </w:p>
        </w:tc>
        <w:tc>
          <w:tcPr>
            <w:tcW w:w="6470" w:type="dxa"/>
            <w:vAlign w:val="bottom"/>
          </w:tcPr>
          <w:p w14:paraId="55159F7F" w14:textId="77777777" w:rsidR="001B2ABD" w:rsidRDefault="000E16DB" w:rsidP="001B2ABD">
            <w:pPr>
              <w:pStyle w:val="Title"/>
            </w:pPr>
            <w:r>
              <w:t>George Alfeser H. Inoc</w:t>
            </w:r>
          </w:p>
          <w:p w14:paraId="3994BD67" w14:textId="1DDF5515" w:rsidR="001B2ABD" w:rsidRDefault="000E16DB" w:rsidP="001B2ABD">
            <w:pPr>
              <w:pStyle w:val="Subtitle"/>
            </w:pPr>
            <w:r>
              <w:rPr>
                <w:spacing w:val="0"/>
                <w:w w:val="69"/>
              </w:rPr>
              <w:t>Backend Develope</w:t>
            </w:r>
            <w:r>
              <w:rPr>
                <w:spacing w:val="16"/>
                <w:w w:val="69"/>
              </w:rPr>
              <w:t>r</w:t>
            </w:r>
          </w:p>
        </w:tc>
      </w:tr>
      <w:tr w:rsidR="001B2ABD" w14:paraId="77CA6477" w14:textId="77777777" w:rsidTr="001B2ABD">
        <w:tc>
          <w:tcPr>
            <w:tcW w:w="3600" w:type="dxa"/>
          </w:tcPr>
          <w:sdt>
            <w:sdtPr>
              <w:rPr>
                <w:sz w:val="20"/>
              </w:rPr>
              <w:id w:val="-1711873194"/>
              <w:placeholder>
                <w:docPart w:val="721BAA58E2C349F7833AA8A457EE77CE"/>
              </w:placeholder>
              <w:temporary/>
              <w:showingPlcHdr/>
              <w15:appearance w15:val="hidden"/>
            </w:sdtPr>
            <w:sdtContent>
              <w:p w14:paraId="2F877F85" w14:textId="77777777" w:rsidR="001B2ABD" w:rsidRPr="00585779" w:rsidRDefault="00036450" w:rsidP="00036450">
                <w:pPr>
                  <w:pStyle w:val="Heading3"/>
                  <w:rPr>
                    <w:sz w:val="20"/>
                  </w:rPr>
                </w:pPr>
                <w:r w:rsidRPr="00585779">
                  <w:rPr>
                    <w:sz w:val="20"/>
                  </w:rPr>
                  <w:t>Profile</w:t>
                </w:r>
              </w:p>
            </w:sdtContent>
          </w:sdt>
          <w:p w14:paraId="7C33E695" w14:textId="77777777" w:rsidR="00036450" w:rsidRPr="00585779" w:rsidRDefault="00360CF0" w:rsidP="009260CD">
            <w:pPr>
              <w:rPr>
                <w:sz w:val="16"/>
              </w:rPr>
            </w:pPr>
            <w:r w:rsidRPr="00585779">
              <w:rPr>
                <w:sz w:val="16"/>
              </w:rPr>
              <w:t>Dedicated backend developer with a passion for coding and a focus on delivering high-quality solutions. Proficient in PHP, HTML, JavaScript, Bootstrap, Vue, and Laravel, with the ability to seamlessly transition between backend and frontend development. Experienced in freelancing, adept at working independently to meet project requirements, but also open to collaboration when necessary. Although communication may not be a strong suit, my commitment to coding excellence and continuous learning drives my career objective to excel as a backend developer, where my skills can make a significant impact and be recognized within the development community.</w:t>
            </w:r>
          </w:p>
          <w:p w14:paraId="6E21D717" w14:textId="77777777" w:rsidR="00036450" w:rsidRPr="00585779" w:rsidRDefault="00036450" w:rsidP="00036450">
            <w:pPr>
              <w:rPr>
                <w:sz w:val="16"/>
              </w:rPr>
            </w:pPr>
          </w:p>
          <w:sdt>
            <w:sdtPr>
              <w:rPr>
                <w:sz w:val="20"/>
              </w:rPr>
              <w:id w:val="-1954003311"/>
              <w:placeholder>
                <w:docPart w:val="104E970F1DC048C6BA6149DFD0F7B769"/>
              </w:placeholder>
              <w:temporary/>
              <w:showingPlcHdr/>
              <w15:appearance w15:val="hidden"/>
            </w:sdtPr>
            <w:sdtContent>
              <w:p w14:paraId="23457C07" w14:textId="77777777" w:rsidR="00036450" w:rsidRPr="00585779" w:rsidRDefault="00CB0055" w:rsidP="00CB0055">
                <w:pPr>
                  <w:pStyle w:val="Heading3"/>
                  <w:rPr>
                    <w:sz w:val="20"/>
                  </w:rPr>
                </w:pPr>
                <w:r w:rsidRPr="00585779">
                  <w:rPr>
                    <w:sz w:val="20"/>
                  </w:rPr>
                  <w:t>Contact</w:t>
                </w:r>
              </w:p>
            </w:sdtContent>
          </w:sdt>
          <w:p w14:paraId="3BB3D6F5" w14:textId="77777777" w:rsidR="004D3011" w:rsidRPr="00585779" w:rsidRDefault="00FB367F" w:rsidP="004D3011">
            <w:pPr>
              <w:rPr>
                <w:sz w:val="16"/>
              </w:rPr>
            </w:pPr>
            <w:r w:rsidRPr="00585779">
              <w:rPr>
                <w:sz w:val="16"/>
              </w:rPr>
              <w:t>Mobile Phone Number:</w:t>
            </w:r>
          </w:p>
          <w:p w14:paraId="7D4A5A9A" w14:textId="77777777" w:rsidR="004D3011" w:rsidRPr="00585779" w:rsidRDefault="00FB367F" w:rsidP="004D3011">
            <w:pPr>
              <w:rPr>
                <w:sz w:val="16"/>
              </w:rPr>
            </w:pPr>
            <w:r w:rsidRPr="00585779">
              <w:rPr>
                <w:sz w:val="16"/>
              </w:rPr>
              <w:t>09484750030</w:t>
            </w:r>
          </w:p>
          <w:p w14:paraId="2882D1D7" w14:textId="77777777" w:rsidR="004D3011" w:rsidRPr="00585779" w:rsidRDefault="004D3011" w:rsidP="004D3011">
            <w:pPr>
              <w:rPr>
                <w:sz w:val="16"/>
              </w:rPr>
            </w:pPr>
          </w:p>
          <w:sdt>
            <w:sdtPr>
              <w:rPr>
                <w:sz w:val="16"/>
              </w:rPr>
              <w:id w:val="67859272"/>
              <w:placeholder>
                <w:docPart w:val="C8E536FE75924A09B073800314F31AD2"/>
              </w:placeholder>
              <w:temporary/>
              <w:showingPlcHdr/>
              <w15:appearance w15:val="hidden"/>
            </w:sdtPr>
            <w:sdtContent>
              <w:p w14:paraId="3DB8DD61" w14:textId="77777777" w:rsidR="004D3011" w:rsidRPr="00585779" w:rsidRDefault="004D3011" w:rsidP="004D3011">
                <w:pPr>
                  <w:rPr>
                    <w:sz w:val="16"/>
                  </w:rPr>
                </w:pPr>
                <w:r w:rsidRPr="00585779">
                  <w:rPr>
                    <w:sz w:val="16"/>
                  </w:rPr>
                  <w:t>WEBSITE:</w:t>
                </w:r>
              </w:p>
            </w:sdtContent>
          </w:sdt>
          <w:p w14:paraId="78119585" w14:textId="77777777" w:rsidR="004D3011" w:rsidRPr="00585779" w:rsidRDefault="00FB367F" w:rsidP="004D3011">
            <w:pPr>
              <w:rPr>
                <w:sz w:val="16"/>
              </w:rPr>
            </w:pPr>
            <w:r w:rsidRPr="00585779">
              <w:rPr>
                <w:sz w:val="16"/>
              </w:rPr>
              <w:t>https://shirogeo.vercel.app/</w:t>
            </w:r>
          </w:p>
          <w:p w14:paraId="55A213DD" w14:textId="77777777" w:rsidR="004D3011" w:rsidRPr="00585779" w:rsidRDefault="004D3011" w:rsidP="004D3011">
            <w:pPr>
              <w:rPr>
                <w:sz w:val="16"/>
              </w:rPr>
            </w:pPr>
          </w:p>
          <w:sdt>
            <w:sdtPr>
              <w:rPr>
                <w:sz w:val="16"/>
              </w:rPr>
              <w:id w:val="-240260293"/>
              <w:placeholder>
                <w:docPart w:val="253C687D671B4C94BE6FFCCD43EAD29D"/>
              </w:placeholder>
              <w:temporary/>
              <w:showingPlcHdr/>
              <w15:appearance w15:val="hidden"/>
            </w:sdtPr>
            <w:sdtContent>
              <w:p w14:paraId="45E0EB90" w14:textId="77777777" w:rsidR="004D3011" w:rsidRPr="00585779" w:rsidRDefault="004D3011" w:rsidP="004D3011">
                <w:pPr>
                  <w:rPr>
                    <w:sz w:val="16"/>
                  </w:rPr>
                </w:pPr>
                <w:r w:rsidRPr="00585779">
                  <w:rPr>
                    <w:sz w:val="16"/>
                  </w:rPr>
                  <w:t>EMAIL:</w:t>
                </w:r>
              </w:p>
            </w:sdtContent>
          </w:sdt>
          <w:p w14:paraId="60B9CAD4" w14:textId="77777777" w:rsidR="00036450" w:rsidRPr="00585779" w:rsidRDefault="00FB367F" w:rsidP="004D3011">
            <w:pPr>
              <w:rPr>
                <w:rStyle w:val="Hyperlink"/>
                <w:sz w:val="16"/>
              </w:rPr>
            </w:pPr>
            <w:r w:rsidRPr="00585779">
              <w:rPr>
                <w:rStyle w:val="Hyperlink"/>
                <w:sz w:val="16"/>
              </w:rPr>
              <w:t>inocgeorgealfeser@gmail.com</w:t>
            </w:r>
          </w:p>
          <w:sdt>
            <w:sdtPr>
              <w:rPr>
                <w:sz w:val="20"/>
              </w:rPr>
              <w:id w:val="-1444214663"/>
              <w:placeholder>
                <w:docPart w:val="4A41D8C8B0A44934B4C8CAD823730012"/>
              </w:placeholder>
              <w:temporary/>
              <w:showingPlcHdr/>
              <w15:appearance w15:val="hidden"/>
            </w:sdtPr>
            <w:sdtContent>
              <w:p w14:paraId="52A706D9" w14:textId="77777777" w:rsidR="004D3011" w:rsidRPr="00585779" w:rsidRDefault="00CB0055" w:rsidP="00CB0055">
                <w:pPr>
                  <w:pStyle w:val="Heading3"/>
                  <w:rPr>
                    <w:sz w:val="20"/>
                  </w:rPr>
                </w:pPr>
                <w:r w:rsidRPr="00585779">
                  <w:rPr>
                    <w:sz w:val="20"/>
                  </w:rPr>
                  <w:t>Hobbies</w:t>
                </w:r>
              </w:p>
            </w:sdtContent>
          </w:sdt>
          <w:p w14:paraId="6CBE98E2" w14:textId="77777777" w:rsidR="004D3011" w:rsidRPr="00585779" w:rsidRDefault="00FB367F" w:rsidP="004D3011">
            <w:pPr>
              <w:rPr>
                <w:sz w:val="16"/>
              </w:rPr>
            </w:pPr>
            <w:r w:rsidRPr="00585779">
              <w:rPr>
                <w:sz w:val="16"/>
              </w:rPr>
              <w:t>Coding</w:t>
            </w:r>
          </w:p>
          <w:p w14:paraId="7D84A5EC" w14:textId="77777777" w:rsidR="004D3011" w:rsidRDefault="00FB367F" w:rsidP="004D3011">
            <w:pPr>
              <w:rPr>
                <w:sz w:val="16"/>
              </w:rPr>
            </w:pPr>
            <w:r w:rsidRPr="00585779">
              <w:rPr>
                <w:sz w:val="16"/>
              </w:rPr>
              <w:t>Playing Mobile Games</w:t>
            </w:r>
          </w:p>
          <w:p w14:paraId="66FBFF13" w14:textId="77777777" w:rsidR="004B13ED" w:rsidRPr="004D3011" w:rsidRDefault="004B13ED" w:rsidP="004D3011"/>
        </w:tc>
        <w:tc>
          <w:tcPr>
            <w:tcW w:w="720" w:type="dxa"/>
          </w:tcPr>
          <w:p w14:paraId="6C75682C" w14:textId="77777777" w:rsidR="001B2ABD" w:rsidRDefault="001B2ABD" w:rsidP="000C45FF">
            <w:pPr>
              <w:tabs>
                <w:tab w:val="left" w:pos="990"/>
              </w:tabs>
            </w:pPr>
          </w:p>
        </w:tc>
        <w:tc>
          <w:tcPr>
            <w:tcW w:w="6470" w:type="dxa"/>
          </w:tcPr>
          <w:sdt>
            <w:sdtPr>
              <w:rPr>
                <w:sz w:val="20"/>
              </w:rPr>
              <w:id w:val="1049110328"/>
              <w:placeholder>
                <w:docPart w:val="5AB70FB8734140668B113953356DFD03"/>
              </w:placeholder>
              <w:temporary/>
              <w:showingPlcHdr/>
              <w15:appearance w15:val="hidden"/>
            </w:sdtPr>
            <w:sdtContent>
              <w:p w14:paraId="6F2A4BE1" w14:textId="77777777" w:rsidR="001B2ABD" w:rsidRPr="00585779" w:rsidRDefault="00E25A26" w:rsidP="00036450">
                <w:pPr>
                  <w:pStyle w:val="Heading2"/>
                  <w:rPr>
                    <w:sz w:val="20"/>
                  </w:rPr>
                </w:pPr>
                <w:r w:rsidRPr="00585779">
                  <w:rPr>
                    <w:sz w:val="20"/>
                  </w:rPr>
                  <w:t>EDUCATION</w:t>
                </w:r>
              </w:p>
            </w:sdtContent>
          </w:sdt>
          <w:p w14:paraId="44ADE628" w14:textId="77777777" w:rsidR="00036450" w:rsidRPr="00585779" w:rsidRDefault="00072F59" w:rsidP="00B359E4">
            <w:pPr>
              <w:pStyle w:val="Heading4"/>
              <w:rPr>
                <w:sz w:val="16"/>
              </w:rPr>
            </w:pPr>
            <w:r w:rsidRPr="00585779">
              <w:rPr>
                <w:sz w:val="16"/>
              </w:rPr>
              <w:t>College Graduate in Information Technology</w:t>
            </w:r>
          </w:p>
          <w:p w14:paraId="5E636A44" w14:textId="77777777" w:rsidR="004D3011" w:rsidRPr="00585779" w:rsidRDefault="00DA5CBD" w:rsidP="00360CF0">
            <w:pPr>
              <w:pStyle w:val="Date"/>
              <w:rPr>
                <w:sz w:val="16"/>
              </w:rPr>
            </w:pPr>
            <w:r w:rsidRPr="00585779">
              <w:rPr>
                <w:sz w:val="16"/>
              </w:rPr>
              <w:t>Cordova Public College – Cordova</w:t>
            </w:r>
          </w:p>
          <w:p w14:paraId="26F09576" w14:textId="77777777" w:rsidR="00DA5CBD" w:rsidRPr="00585779" w:rsidRDefault="00DA5CBD" w:rsidP="00DA5CBD">
            <w:pPr>
              <w:rPr>
                <w:sz w:val="16"/>
              </w:rPr>
            </w:pPr>
            <w:r w:rsidRPr="00585779">
              <w:rPr>
                <w:sz w:val="16"/>
              </w:rPr>
              <w:t>August 2020 – June 2024</w:t>
            </w:r>
          </w:p>
          <w:p w14:paraId="76A292C6" w14:textId="77777777" w:rsidR="00C174D8" w:rsidRPr="00585779" w:rsidRDefault="00C174D8" w:rsidP="00DA5CBD">
            <w:pPr>
              <w:rPr>
                <w:sz w:val="16"/>
              </w:rPr>
            </w:pPr>
            <w:r w:rsidRPr="00585779">
              <w:rPr>
                <w:sz w:val="16"/>
              </w:rPr>
              <w:t>Developed and defended a client-based project focusing on appointment, buy ang sell product. Winning a second place on database query competition.</w:t>
            </w:r>
          </w:p>
          <w:p w14:paraId="55E5BE00" w14:textId="77777777" w:rsidR="00036450" w:rsidRPr="00585779" w:rsidRDefault="00036450" w:rsidP="00036450">
            <w:pPr>
              <w:rPr>
                <w:sz w:val="16"/>
              </w:rPr>
            </w:pPr>
          </w:p>
          <w:p w14:paraId="69B6DA71" w14:textId="77777777" w:rsidR="00036450" w:rsidRPr="00585779" w:rsidRDefault="00072F59" w:rsidP="00B359E4">
            <w:pPr>
              <w:pStyle w:val="Heading4"/>
              <w:rPr>
                <w:sz w:val="16"/>
              </w:rPr>
            </w:pPr>
            <w:r w:rsidRPr="00585779">
              <w:rPr>
                <w:sz w:val="16"/>
              </w:rPr>
              <w:t>On Job Training in IT Department</w:t>
            </w:r>
          </w:p>
          <w:p w14:paraId="26E71617" w14:textId="77777777" w:rsidR="00DA5CBD" w:rsidRPr="00585779" w:rsidRDefault="00DA5CBD" w:rsidP="00DA5CBD">
            <w:pPr>
              <w:rPr>
                <w:sz w:val="16"/>
              </w:rPr>
            </w:pPr>
            <w:r w:rsidRPr="00585779">
              <w:rPr>
                <w:sz w:val="16"/>
              </w:rPr>
              <w:t>Wise Immigration &amp; Study Services – Lapu-Lapu City</w:t>
            </w:r>
          </w:p>
          <w:p w14:paraId="0A473F8F" w14:textId="77777777" w:rsidR="00360CF0" w:rsidRPr="00585779" w:rsidRDefault="00DA5CBD" w:rsidP="00360CF0">
            <w:pPr>
              <w:rPr>
                <w:sz w:val="16"/>
              </w:rPr>
            </w:pPr>
            <w:r w:rsidRPr="00585779">
              <w:rPr>
                <w:sz w:val="16"/>
              </w:rPr>
              <w:t>January 2024 – May 2024</w:t>
            </w:r>
          </w:p>
          <w:p w14:paraId="6A5E0433" w14:textId="77777777" w:rsidR="00C174D8" w:rsidRPr="00585779" w:rsidRDefault="00C174D8" w:rsidP="00360CF0">
            <w:pPr>
              <w:rPr>
                <w:sz w:val="16"/>
              </w:rPr>
            </w:pPr>
            <w:r w:rsidRPr="00585779">
              <w:rPr>
                <w:sz w:val="16"/>
              </w:rPr>
              <w:t>Developed and defended a client-based project focusing on helping employee to ask request to an IT Seniors.</w:t>
            </w:r>
          </w:p>
          <w:p w14:paraId="33D3FBA9" w14:textId="77777777" w:rsidR="00DA5CBD" w:rsidRPr="00585779" w:rsidRDefault="00DA5CBD" w:rsidP="00360CF0">
            <w:pPr>
              <w:rPr>
                <w:sz w:val="16"/>
              </w:rPr>
            </w:pPr>
          </w:p>
          <w:p w14:paraId="666A41C8" w14:textId="77777777" w:rsidR="00360CF0" w:rsidRPr="00585779" w:rsidRDefault="00072F59" w:rsidP="00360CF0">
            <w:pPr>
              <w:pStyle w:val="Heading4"/>
              <w:rPr>
                <w:sz w:val="16"/>
              </w:rPr>
            </w:pPr>
            <w:r w:rsidRPr="00585779">
              <w:rPr>
                <w:sz w:val="16"/>
              </w:rPr>
              <w:t>Senior High School in Information Communication and Technology</w:t>
            </w:r>
          </w:p>
          <w:p w14:paraId="156A8920" w14:textId="77777777" w:rsidR="00360CF0" w:rsidRPr="00585779" w:rsidRDefault="00DA5CBD" w:rsidP="00360CF0">
            <w:pPr>
              <w:pStyle w:val="Date"/>
              <w:rPr>
                <w:sz w:val="16"/>
              </w:rPr>
            </w:pPr>
            <w:r w:rsidRPr="00585779">
              <w:rPr>
                <w:sz w:val="16"/>
              </w:rPr>
              <w:t>Cordova National High School – Cordova Cebu</w:t>
            </w:r>
          </w:p>
          <w:p w14:paraId="331B4095" w14:textId="77777777" w:rsidR="00DA5CBD" w:rsidRPr="00585779" w:rsidRDefault="00DA5CBD" w:rsidP="00DA5CBD">
            <w:pPr>
              <w:rPr>
                <w:sz w:val="16"/>
              </w:rPr>
            </w:pPr>
            <w:r w:rsidRPr="00585779">
              <w:rPr>
                <w:sz w:val="16"/>
              </w:rPr>
              <w:t>June 2018 – May 2020</w:t>
            </w:r>
          </w:p>
          <w:p w14:paraId="37895132" w14:textId="77777777" w:rsidR="00C174D8" w:rsidRPr="00585779" w:rsidRDefault="00C174D8" w:rsidP="00DA5CBD">
            <w:pPr>
              <w:rPr>
                <w:sz w:val="16"/>
              </w:rPr>
            </w:pPr>
            <w:r w:rsidRPr="00585779">
              <w:rPr>
                <w:sz w:val="16"/>
              </w:rPr>
              <w:t xml:space="preserve">Has perfect attendance 2 times and Service Awards </w:t>
            </w:r>
          </w:p>
          <w:p w14:paraId="29FCC66E" w14:textId="77777777" w:rsidR="00072F59" w:rsidRPr="00585779" w:rsidRDefault="00360CF0" w:rsidP="00072F59">
            <w:pPr>
              <w:rPr>
                <w:sz w:val="16"/>
              </w:rPr>
            </w:pPr>
            <w:r w:rsidRPr="00585779">
              <w:rPr>
                <w:sz w:val="16"/>
              </w:rPr>
              <w:t xml:space="preserve"> </w:t>
            </w:r>
          </w:p>
          <w:p w14:paraId="61552694" w14:textId="77777777" w:rsidR="00072F59" w:rsidRPr="00585779" w:rsidRDefault="00072F59" w:rsidP="00072F59">
            <w:pPr>
              <w:pStyle w:val="Heading4"/>
              <w:rPr>
                <w:sz w:val="16"/>
              </w:rPr>
            </w:pPr>
            <w:r w:rsidRPr="00585779">
              <w:rPr>
                <w:sz w:val="16"/>
              </w:rPr>
              <w:t>Java Programming in TESDA NCIII</w:t>
            </w:r>
          </w:p>
          <w:p w14:paraId="1AB5D396" w14:textId="77777777" w:rsidR="00DA5CBD" w:rsidRPr="00585779" w:rsidRDefault="00DA5CBD" w:rsidP="00072F59">
            <w:pPr>
              <w:pStyle w:val="Date"/>
              <w:rPr>
                <w:sz w:val="16"/>
              </w:rPr>
            </w:pPr>
            <w:r w:rsidRPr="00585779">
              <w:rPr>
                <w:sz w:val="16"/>
              </w:rPr>
              <w:t>Call Center Academy – Cebu</w:t>
            </w:r>
          </w:p>
          <w:p w14:paraId="4C82D079" w14:textId="77777777" w:rsidR="00072F59" w:rsidRPr="00585779" w:rsidRDefault="00DA5CBD" w:rsidP="00072F59">
            <w:pPr>
              <w:pStyle w:val="Date"/>
              <w:rPr>
                <w:sz w:val="16"/>
              </w:rPr>
            </w:pPr>
            <w:r w:rsidRPr="00585779">
              <w:rPr>
                <w:sz w:val="16"/>
              </w:rPr>
              <w:t>September 2023 - December 2023</w:t>
            </w:r>
            <w:r w:rsidR="00072F59" w:rsidRPr="00585779">
              <w:rPr>
                <w:sz w:val="16"/>
              </w:rPr>
              <w:t xml:space="preserve"> </w:t>
            </w:r>
          </w:p>
          <w:p w14:paraId="51848786" w14:textId="77777777" w:rsidR="00072F59" w:rsidRPr="00585779" w:rsidRDefault="00072F59" w:rsidP="00072F59">
            <w:pPr>
              <w:rPr>
                <w:sz w:val="16"/>
              </w:rPr>
            </w:pPr>
          </w:p>
          <w:p w14:paraId="64500A27" w14:textId="77777777" w:rsidR="00072F59" w:rsidRPr="00585779" w:rsidRDefault="00072F59" w:rsidP="00072F59">
            <w:pPr>
              <w:pStyle w:val="Heading4"/>
              <w:rPr>
                <w:sz w:val="16"/>
              </w:rPr>
            </w:pPr>
            <w:r w:rsidRPr="00585779">
              <w:rPr>
                <w:sz w:val="16"/>
              </w:rPr>
              <w:t>Web Application Development in TESDA NCII</w:t>
            </w:r>
          </w:p>
          <w:p w14:paraId="6DA25847" w14:textId="77777777" w:rsidR="00360CF0" w:rsidRPr="00585779" w:rsidRDefault="00DA5CBD" w:rsidP="00DA5CBD">
            <w:pPr>
              <w:pStyle w:val="Date"/>
              <w:rPr>
                <w:sz w:val="16"/>
              </w:rPr>
            </w:pPr>
            <w:r w:rsidRPr="00585779">
              <w:rPr>
                <w:sz w:val="16"/>
              </w:rPr>
              <w:t>Call Center Academy – Cebu</w:t>
            </w:r>
          </w:p>
          <w:p w14:paraId="08217B08" w14:textId="77777777" w:rsidR="00DA5CBD" w:rsidRPr="00585779" w:rsidRDefault="00DA5CBD" w:rsidP="00DA5CBD">
            <w:pPr>
              <w:rPr>
                <w:sz w:val="16"/>
              </w:rPr>
            </w:pPr>
            <w:r w:rsidRPr="00585779">
              <w:rPr>
                <w:sz w:val="16"/>
              </w:rPr>
              <w:t>December 2022 – January 2023</w:t>
            </w:r>
          </w:p>
          <w:sdt>
            <w:sdtPr>
              <w:rPr>
                <w:sz w:val="20"/>
              </w:rPr>
              <w:id w:val="1001553383"/>
              <w:placeholder>
                <w:docPart w:val="58143996AFEC4E37A18AA76444A94FE4"/>
              </w:placeholder>
              <w:temporary/>
              <w:showingPlcHdr/>
              <w15:appearance w15:val="hidden"/>
            </w:sdtPr>
            <w:sdtContent>
              <w:p w14:paraId="0779904A" w14:textId="77777777" w:rsidR="00036450" w:rsidRPr="00585779" w:rsidRDefault="00036450" w:rsidP="00036450">
                <w:pPr>
                  <w:pStyle w:val="Heading2"/>
                  <w:rPr>
                    <w:sz w:val="20"/>
                  </w:rPr>
                </w:pPr>
                <w:r w:rsidRPr="00585779">
                  <w:rPr>
                    <w:sz w:val="20"/>
                  </w:rPr>
                  <w:t>WORK EXPERIENCE</w:t>
                </w:r>
              </w:p>
            </w:sdtContent>
          </w:sdt>
          <w:p w14:paraId="5DA12B11" w14:textId="77777777" w:rsidR="00036450" w:rsidRPr="00585779" w:rsidRDefault="000E16DB" w:rsidP="00B359E4">
            <w:pPr>
              <w:pStyle w:val="Heading4"/>
              <w:rPr>
                <w:bCs/>
                <w:sz w:val="16"/>
              </w:rPr>
            </w:pPr>
            <w:r w:rsidRPr="00585779">
              <w:rPr>
                <w:sz w:val="16"/>
              </w:rPr>
              <w:t>Wise Immigration and Study Services –</w:t>
            </w:r>
            <w:r w:rsidR="00036450" w:rsidRPr="00585779">
              <w:rPr>
                <w:sz w:val="16"/>
              </w:rPr>
              <w:t xml:space="preserve"> </w:t>
            </w:r>
            <w:r w:rsidRPr="00585779">
              <w:rPr>
                <w:sz w:val="16"/>
              </w:rPr>
              <w:t xml:space="preserve">Internship ( IT Support / Web Developer ) </w:t>
            </w:r>
          </w:p>
          <w:p w14:paraId="0AFE1042" w14:textId="77777777" w:rsidR="00036450" w:rsidRPr="00585779" w:rsidRDefault="000E16DB" w:rsidP="00B359E4">
            <w:pPr>
              <w:pStyle w:val="Date"/>
              <w:rPr>
                <w:sz w:val="16"/>
              </w:rPr>
            </w:pPr>
            <w:r w:rsidRPr="00585779">
              <w:rPr>
                <w:sz w:val="16"/>
              </w:rPr>
              <w:t xml:space="preserve">January 2024 </w:t>
            </w:r>
            <w:r w:rsidR="00036450" w:rsidRPr="00585779">
              <w:rPr>
                <w:sz w:val="16"/>
              </w:rPr>
              <w:t>–</w:t>
            </w:r>
            <w:r w:rsidRPr="00585779">
              <w:rPr>
                <w:sz w:val="16"/>
              </w:rPr>
              <w:t xml:space="preserve"> May 2024</w:t>
            </w:r>
          </w:p>
          <w:p w14:paraId="4FC268BA" w14:textId="77777777" w:rsidR="00036450" w:rsidRPr="00585779" w:rsidRDefault="000E16DB" w:rsidP="00036450">
            <w:pPr>
              <w:rPr>
                <w:sz w:val="16"/>
              </w:rPr>
            </w:pPr>
            <w:r w:rsidRPr="00585779">
              <w:rPr>
                <w:sz w:val="16"/>
              </w:rPr>
              <w:t>I am an IT Support and also a web developer in the company. They see that I am good at making website. My website created can be view in my github account because I only deploy it locally in their network only.</w:t>
            </w:r>
            <w:r w:rsidR="00036450" w:rsidRPr="00585779">
              <w:rPr>
                <w:sz w:val="16"/>
              </w:rPr>
              <w:t xml:space="preserve"> </w:t>
            </w:r>
          </w:p>
          <w:p w14:paraId="70387C9C" w14:textId="77777777" w:rsidR="004D3011" w:rsidRPr="00585779" w:rsidRDefault="004D3011" w:rsidP="00036450">
            <w:pPr>
              <w:rPr>
                <w:sz w:val="16"/>
              </w:rPr>
            </w:pPr>
          </w:p>
          <w:sdt>
            <w:sdtPr>
              <w:rPr>
                <w:sz w:val="20"/>
              </w:rPr>
              <w:id w:val="1669594239"/>
              <w:placeholder>
                <w:docPart w:val="80F6F106363D4281BF9685D8E4E24885"/>
              </w:placeholder>
              <w:temporary/>
              <w:showingPlcHdr/>
              <w15:appearance w15:val="hidden"/>
            </w:sdtPr>
            <w:sdtContent>
              <w:p w14:paraId="42117318" w14:textId="77777777" w:rsidR="00036450" w:rsidRPr="00585779" w:rsidRDefault="00180329" w:rsidP="00036450">
                <w:pPr>
                  <w:pStyle w:val="Heading2"/>
                  <w:rPr>
                    <w:sz w:val="20"/>
                  </w:rPr>
                </w:pPr>
                <w:r w:rsidRPr="00585779">
                  <w:rPr>
                    <w:rStyle w:val="Heading2Char"/>
                    <w:b/>
                    <w:bCs/>
                    <w:caps/>
                    <w:sz w:val="20"/>
                  </w:rPr>
                  <w:t>SKILLS</w:t>
                </w:r>
              </w:p>
            </w:sdtContent>
          </w:sd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115"/>
              <w:gridCol w:w="3115"/>
            </w:tblGrid>
            <w:tr w:rsidR="000014F8" w:rsidRPr="00585779" w14:paraId="687E3095" w14:textId="77777777" w:rsidTr="000014F8">
              <w:tc>
                <w:tcPr>
                  <w:tcW w:w="3115" w:type="dxa"/>
                </w:tcPr>
                <w:p w14:paraId="32793477" w14:textId="77777777" w:rsidR="000014F8" w:rsidRPr="00585779" w:rsidRDefault="000014F8" w:rsidP="000014F8">
                  <w:pPr>
                    <w:pStyle w:val="ListParagraph"/>
                    <w:numPr>
                      <w:ilvl w:val="0"/>
                      <w:numId w:val="2"/>
                    </w:numPr>
                    <w:rPr>
                      <w:color w:val="000000" w:themeColor="text1"/>
                      <w:sz w:val="16"/>
                    </w:rPr>
                  </w:pPr>
                  <w:r w:rsidRPr="00585779">
                    <w:rPr>
                      <w:color w:val="000000" w:themeColor="text1"/>
                      <w:sz w:val="16"/>
                    </w:rPr>
                    <w:t>Vue JS</w:t>
                  </w:r>
                </w:p>
              </w:tc>
              <w:tc>
                <w:tcPr>
                  <w:tcW w:w="3115" w:type="dxa"/>
                </w:tcPr>
                <w:p w14:paraId="6EDE7D6A" w14:textId="77777777" w:rsidR="000014F8" w:rsidRPr="00585779" w:rsidRDefault="000014F8" w:rsidP="000014F8">
                  <w:pPr>
                    <w:pStyle w:val="ListParagraph"/>
                    <w:numPr>
                      <w:ilvl w:val="0"/>
                      <w:numId w:val="2"/>
                    </w:numPr>
                    <w:rPr>
                      <w:color w:val="000000" w:themeColor="text1"/>
                      <w:sz w:val="16"/>
                    </w:rPr>
                  </w:pPr>
                  <w:r w:rsidRPr="00585779">
                    <w:rPr>
                      <w:color w:val="000000" w:themeColor="text1"/>
                      <w:sz w:val="16"/>
                    </w:rPr>
                    <w:t>PHP</w:t>
                  </w:r>
                </w:p>
              </w:tc>
            </w:tr>
            <w:tr w:rsidR="000014F8" w:rsidRPr="00585779" w14:paraId="3F29E6A5" w14:textId="77777777" w:rsidTr="000014F8">
              <w:tc>
                <w:tcPr>
                  <w:tcW w:w="3115" w:type="dxa"/>
                </w:tcPr>
                <w:p w14:paraId="4C1AC5AE" w14:textId="77777777" w:rsidR="000014F8" w:rsidRPr="00585779" w:rsidRDefault="000014F8" w:rsidP="000014F8">
                  <w:pPr>
                    <w:pStyle w:val="ListParagraph"/>
                    <w:numPr>
                      <w:ilvl w:val="0"/>
                      <w:numId w:val="2"/>
                    </w:numPr>
                    <w:rPr>
                      <w:color w:val="000000" w:themeColor="text1"/>
                      <w:sz w:val="16"/>
                    </w:rPr>
                  </w:pPr>
                  <w:r w:rsidRPr="00585779">
                    <w:rPr>
                      <w:color w:val="000000" w:themeColor="text1"/>
                      <w:sz w:val="16"/>
                    </w:rPr>
                    <w:t>Laravel</w:t>
                  </w:r>
                </w:p>
              </w:tc>
              <w:tc>
                <w:tcPr>
                  <w:tcW w:w="3115" w:type="dxa"/>
                </w:tcPr>
                <w:p w14:paraId="3A1E8039" w14:textId="12797E63" w:rsidR="000014F8" w:rsidRPr="00585779" w:rsidRDefault="00F418BA" w:rsidP="000014F8">
                  <w:pPr>
                    <w:pStyle w:val="ListParagraph"/>
                    <w:numPr>
                      <w:ilvl w:val="0"/>
                      <w:numId w:val="2"/>
                    </w:numPr>
                    <w:rPr>
                      <w:color w:val="000000" w:themeColor="text1"/>
                      <w:sz w:val="16"/>
                    </w:rPr>
                  </w:pPr>
                  <w:r>
                    <w:rPr>
                      <w:color w:val="000000" w:themeColor="text1"/>
                      <w:sz w:val="16"/>
                    </w:rPr>
                    <w:t>MYSQL</w:t>
                  </w:r>
                </w:p>
              </w:tc>
            </w:tr>
            <w:tr w:rsidR="000014F8" w:rsidRPr="00585779" w14:paraId="1848D804" w14:textId="77777777" w:rsidTr="000014F8">
              <w:tc>
                <w:tcPr>
                  <w:tcW w:w="3115" w:type="dxa"/>
                </w:tcPr>
                <w:p w14:paraId="45821CE9" w14:textId="77777777" w:rsidR="000014F8" w:rsidRPr="00585779" w:rsidRDefault="000014F8" w:rsidP="000014F8">
                  <w:pPr>
                    <w:pStyle w:val="ListParagraph"/>
                    <w:numPr>
                      <w:ilvl w:val="0"/>
                      <w:numId w:val="2"/>
                    </w:numPr>
                    <w:rPr>
                      <w:color w:val="000000" w:themeColor="text1"/>
                      <w:sz w:val="16"/>
                    </w:rPr>
                  </w:pPr>
                  <w:r w:rsidRPr="00585779">
                    <w:rPr>
                      <w:color w:val="000000" w:themeColor="text1"/>
                      <w:sz w:val="16"/>
                    </w:rPr>
                    <w:t>JQuery</w:t>
                  </w:r>
                </w:p>
              </w:tc>
              <w:tc>
                <w:tcPr>
                  <w:tcW w:w="3115" w:type="dxa"/>
                </w:tcPr>
                <w:p w14:paraId="2B9BEFBC" w14:textId="4494FF7A" w:rsidR="000014F8" w:rsidRPr="00585779" w:rsidRDefault="00921866" w:rsidP="000014F8">
                  <w:pPr>
                    <w:pStyle w:val="ListParagraph"/>
                    <w:numPr>
                      <w:ilvl w:val="0"/>
                      <w:numId w:val="2"/>
                    </w:numPr>
                    <w:rPr>
                      <w:color w:val="000000" w:themeColor="text1"/>
                      <w:sz w:val="16"/>
                    </w:rPr>
                  </w:pPr>
                  <w:r>
                    <w:rPr>
                      <w:color w:val="000000" w:themeColor="text1"/>
                      <w:sz w:val="16"/>
                    </w:rPr>
                    <w:t>Networking</w:t>
                  </w:r>
                </w:p>
              </w:tc>
            </w:tr>
            <w:tr w:rsidR="000014F8" w:rsidRPr="00585779" w14:paraId="239D1E3F" w14:textId="77777777" w:rsidTr="000014F8">
              <w:tc>
                <w:tcPr>
                  <w:tcW w:w="3115" w:type="dxa"/>
                </w:tcPr>
                <w:p w14:paraId="3D93C754" w14:textId="77777777" w:rsidR="000014F8" w:rsidRPr="00585779" w:rsidRDefault="000014F8" w:rsidP="000014F8">
                  <w:pPr>
                    <w:pStyle w:val="ListParagraph"/>
                    <w:numPr>
                      <w:ilvl w:val="0"/>
                      <w:numId w:val="2"/>
                    </w:numPr>
                    <w:rPr>
                      <w:color w:val="000000" w:themeColor="text1"/>
                      <w:sz w:val="16"/>
                    </w:rPr>
                  </w:pPr>
                  <w:r w:rsidRPr="00585779">
                    <w:rPr>
                      <w:color w:val="000000" w:themeColor="text1"/>
                      <w:sz w:val="16"/>
                    </w:rPr>
                    <w:t>HTML</w:t>
                  </w:r>
                </w:p>
              </w:tc>
              <w:tc>
                <w:tcPr>
                  <w:tcW w:w="3115" w:type="dxa"/>
                </w:tcPr>
                <w:p w14:paraId="6952ABFE" w14:textId="66ECCDDF" w:rsidR="000014F8" w:rsidRPr="00585779" w:rsidRDefault="00F418BA" w:rsidP="000014F8">
                  <w:pPr>
                    <w:pStyle w:val="ListParagraph"/>
                    <w:numPr>
                      <w:ilvl w:val="0"/>
                      <w:numId w:val="2"/>
                    </w:numPr>
                    <w:rPr>
                      <w:color w:val="000000" w:themeColor="text1"/>
                      <w:sz w:val="16"/>
                    </w:rPr>
                  </w:pPr>
                  <w:r>
                    <w:rPr>
                      <w:color w:val="000000" w:themeColor="text1"/>
                      <w:sz w:val="16"/>
                    </w:rPr>
                    <w:t>Problem Solving</w:t>
                  </w:r>
                </w:p>
              </w:tc>
            </w:tr>
            <w:tr w:rsidR="000014F8" w:rsidRPr="00585779" w14:paraId="38546A59" w14:textId="77777777" w:rsidTr="000014F8">
              <w:tc>
                <w:tcPr>
                  <w:tcW w:w="3115" w:type="dxa"/>
                </w:tcPr>
                <w:p w14:paraId="5D9E0ABC" w14:textId="77777777" w:rsidR="000014F8" w:rsidRPr="00585779" w:rsidRDefault="000014F8" w:rsidP="000014F8">
                  <w:pPr>
                    <w:pStyle w:val="ListParagraph"/>
                    <w:numPr>
                      <w:ilvl w:val="0"/>
                      <w:numId w:val="2"/>
                    </w:numPr>
                    <w:rPr>
                      <w:color w:val="000000" w:themeColor="text1"/>
                      <w:sz w:val="16"/>
                    </w:rPr>
                  </w:pPr>
                  <w:r w:rsidRPr="00585779">
                    <w:rPr>
                      <w:color w:val="000000" w:themeColor="text1"/>
                      <w:sz w:val="16"/>
                    </w:rPr>
                    <w:t>Bootstrap 5</w:t>
                  </w:r>
                </w:p>
              </w:tc>
              <w:tc>
                <w:tcPr>
                  <w:tcW w:w="3115" w:type="dxa"/>
                </w:tcPr>
                <w:p w14:paraId="130EC2D0" w14:textId="11A46775" w:rsidR="000014F8" w:rsidRPr="00585779" w:rsidRDefault="00921866" w:rsidP="000014F8">
                  <w:pPr>
                    <w:pStyle w:val="ListParagraph"/>
                    <w:numPr>
                      <w:ilvl w:val="0"/>
                      <w:numId w:val="2"/>
                    </w:numPr>
                    <w:rPr>
                      <w:sz w:val="16"/>
                    </w:rPr>
                  </w:pPr>
                  <w:r>
                    <w:rPr>
                      <w:sz w:val="16"/>
                    </w:rPr>
                    <w:t>Technical Support</w:t>
                  </w:r>
                </w:p>
              </w:tc>
            </w:tr>
          </w:tbl>
          <w:p w14:paraId="1980A86F" w14:textId="77777777" w:rsidR="00E85583" w:rsidRPr="000014F8" w:rsidRDefault="00E85583" w:rsidP="000014F8">
            <w:pPr>
              <w:rPr>
                <w:color w:val="000000" w:themeColor="text1"/>
              </w:rPr>
            </w:pPr>
          </w:p>
        </w:tc>
      </w:tr>
    </w:tbl>
    <w:p w14:paraId="2A7D27A3" w14:textId="77777777" w:rsidR="00000000" w:rsidRDefault="00000000" w:rsidP="000C45FF">
      <w:pPr>
        <w:tabs>
          <w:tab w:val="left" w:pos="990"/>
        </w:tabs>
      </w:pPr>
    </w:p>
    <w:sectPr w:rsidR="0043117B" w:rsidSect="000C45FF">
      <w:headerReference w:type="default" r:id="rId1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110D92" w14:textId="77777777" w:rsidR="008E79E0" w:rsidRDefault="008E79E0" w:rsidP="000C45FF">
      <w:r>
        <w:separator/>
      </w:r>
    </w:p>
  </w:endnote>
  <w:endnote w:type="continuationSeparator" w:id="0">
    <w:p w14:paraId="47CB74BC" w14:textId="77777777" w:rsidR="008E79E0" w:rsidRDefault="008E79E0"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51288" w14:textId="77777777" w:rsidR="008E79E0" w:rsidRDefault="008E79E0" w:rsidP="000C45FF">
      <w:r>
        <w:separator/>
      </w:r>
    </w:p>
  </w:footnote>
  <w:footnote w:type="continuationSeparator" w:id="0">
    <w:p w14:paraId="24CFD390" w14:textId="77777777" w:rsidR="008E79E0" w:rsidRDefault="008E79E0" w:rsidP="000C45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9D6CA" w14:textId="77777777" w:rsidR="000C45FF" w:rsidRDefault="000C45FF">
    <w:pPr>
      <w:pStyle w:val="Header"/>
    </w:pPr>
    <w:r>
      <w:rPr>
        <w:noProof/>
      </w:rPr>
      <w:drawing>
        <wp:anchor distT="0" distB="0" distL="114300" distR="114300" simplePos="0" relativeHeight="251658240" behindDoc="1" locked="0" layoutInCell="1" allowOverlap="1" wp14:anchorId="27445B2C" wp14:editId="046A7F67">
          <wp:simplePos x="0" y="0"/>
          <wp:positionH relativeFrom="page">
            <wp:align>center</wp:align>
          </wp:positionH>
          <wp:positionV relativeFrom="page">
            <wp:align>center</wp:align>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05622D"/>
    <w:multiLevelType w:val="hybridMultilevel"/>
    <w:tmpl w:val="FA1A7E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EF438E5"/>
    <w:multiLevelType w:val="hybridMultilevel"/>
    <w:tmpl w:val="EE2CA8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58303877">
    <w:abstractNumId w:val="1"/>
  </w:num>
  <w:num w:numId="2" w16cid:durableId="1762752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16DB"/>
    <w:rsid w:val="000014F8"/>
    <w:rsid w:val="00036450"/>
    <w:rsid w:val="00072F59"/>
    <w:rsid w:val="00094499"/>
    <w:rsid w:val="000C45FF"/>
    <w:rsid w:val="000E16DB"/>
    <w:rsid w:val="000E3FD1"/>
    <w:rsid w:val="00112054"/>
    <w:rsid w:val="001525E1"/>
    <w:rsid w:val="00180329"/>
    <w:rsid w:val="0019001F"/>
    <w:rsid w:val="001A74A5"/>
    <w:rsid w:val="001B2ABD"/>
    <w:rsid w:val="001E0391"/>
    <w:rsid w:val="001E1759"/>
    <w:rsid w:val="001F1ECC"/>
    <w:rsid w:val="002400EB"/>
    <w:rsid w:val="00256CF7"/>
    <w:rsid w:val="00281FD5"/>
    <w:rsid w:val="002A110A"/>
    <w:rsid w:val="0030481B"/>
    <w:rsid w:val="003156FC"/>
    <w:rsid w:val="003254B5"/>
    <w:rsid w:val="003317A8"/>
    <w:rsid w:val="00360CF0"/>
    <w:rsid w:val="0037121F"/>
    <w:rsid w:val="003A6B7D"/>
    <w:rsid w:val="003B06CA"/>
    <w:rsid w:val="004071FC"/>
    <w:rsid w:val="00445947"/>
    <w:rsid w:val="004813B3"/>
    <w:rsid w:val="00496591"/>
    <w:rsid w:val="004B13ED"/>
    <w:rsid w:val="004C63E4"/>
    <w:rsid w:val="004D3011"/>
    <w:rsid w:val="005262AC"/>
    <w:rsid w:val="00585779"/>
    <w:rsid w:val="005E39D5"/>
    <w:rsid w:val="00600670"/>
    <w:rsid w:val="0062123A"/>
    <w:rsid w:val="00646E75"/>
    <w:rsid w:val="006771D0"/>
    <w:rsid w:val="00715FCB"/>
    <w:rsid w:val="00743101"/>
    <w:rsid w:val="007775E1"/>
    <w:rsid w:val="007867A0"/>
    <w:rsid w:val="007927F5"/>
    <w:rsid w:val="00802CA0"/>
    <w:rsid w:val="0089563F"/>
    <w:rsid w:val="008E79E0"/>
    <w:rsid w:val="008F1753"/>
    <w:rsid w:val="00921866"/>
    <w:rsid w:val="009260CD"/>
    <w:rsid w:val="00952C25"/>
    <w:rsid w:val="009C4698"/>
    <w:rsid w:val="00A2118D"/>
    <w:rsid w:val="00AD76E2"/>
    <w:rsid w:val="00B20152"/>
    <w:rsid w:val="00B359E4"/>
    <w:rsid w:val="00B57D98"/>
    <w:rsid w:val="00B70850"/>
    <w:rsid w:val="00C066B6"/>
    <w:rsid w:val="00C174D8"/>
    <w:rsid w:val="00C37BA1"/>
    <w:rsid w:val="00C4674C"/>
    <w:rsid w:val="00C506CF"/>
    <w:rsid w:val="00C72BED"/>
    <w:rsid w:val="00C9578B"/>
    <w:rsid w:val="00CB0055"/>
    <w:rsid w:val="00D2522B"/>
    <w:rsid w:val="00D422DE"/>
    <w:rsid w:val="00D5459D"/>
    <w:rsid w:val="00DA1F4D"/>
    <w:rsid w:val="00DA5CBD"/>
    <w:rsid w:val="00DD172A"/>
    <w:rsid w:val="00E25A26"/>
    <w:rsid w:val="00E4381A"/>
    <w:rsid w:val="00E55D74"/>
    <w:rsid w:val="00E85583"/>
    <w:rsid w:val="00F418BA"/>
    <w:rsid w:val="00F60274"/>
    <w:rsid w:val="00F77FB9"/>
    <w:rsid w:val="00FB068F"/>
    <w:rsid w:val="00FB36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C29D9E"/>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B359E4"/>
    <w:rPr>
      <w:sz w:val="18"/>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4D3011"/>
    <w:pPr>
      <w:keepNext/>
      <w:keepLines/>
      <w:pBdr>
        <w:bottom w:val="single" w:sz="8" w:space="1" w:color="94B6D2" w:themeColor="accent1"/>
      </w:pBdr>
      <w:spacing w:before="240" w:after="120"/>
      <w:outlineLvl w:val="1"/>
    </w:pPr>
    <w:rPr>
      <w:rFonts w:asciiTheme="majorHAnsi" w:eastAsiaTheme="majorEastAsia" w:hAnsiTheme="majorHAnsi" w:cstheme="majorBidi"/>
      <w:b/>
      <w:bCs/>
      <w:caps/>
      <w:sz w:val="22"/>
      <w:szCs w:val="26"/>
    </w:rPr>
  </w:style>
  <w:style w:type="paragraph" w:styleId="Heading3">
    <w:name w:val="heading 3"/>
    <w:basedOn w:val="Normal"/>
    <w:next w:val="Normal"/>
    <w:link w:val="Heading3Char"/>
    <w:uiPriority w:val="9"/>
    <w:qFormat/>
    <w:rsid w:val="00D5459D"/>
    <w:pPr>
      <w:keepNext/>
      <w:keepLines/>
      <w:spacing w:before="240" w:after="120"/>
      <w:outlineLvl w:val="2"/>
    </w:pPr>
    <w:rPr>
      <w:rFonts w:asciiTheme="majorHAnsi" w:eastAsiaTheme="majorEastAsia" w:hAnsiTheme="majorHAnsi" w:cstheme="majorBidi"/>
      <w:b/>
      <w:caps/>
      <w:color w:val="548AB7" w:themeColor="accent1" w:themeShade="BF"/>
      <w:sz w:val="22"/>
      <w:szCs w:val="24"/>
    </w:rPr>
  </w:style>
  <w:style w:type="paragraph" w:styleId="Heading4">
    <w:name w:val="heading 4"/>
    <w:basedOn w:val="Normal"/>
    <w:next w:val="Normal"/>
    <w:link w:val="Heading4Char"/>
    <w:uiPriority w:val="9"/>
    <w:qFormat/>
    <w:rsid w:val="00B359E4"/>
    <w:p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D3011"/>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unhideWhenUsed/>
    <w:rsid w:val="00281FD5"/>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1B2ABD"/>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1B2ABD"/>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rsid w:val="00D5459D"/>
    <w:rPr>
      <w:rFonts w:asciiTheme="majorHAnsi" w:eastAsiaTheme="majorEastAsia" w:hAnsiTheme="majorHAnsi" w:cstheme="majorBidi"/>
      <w:b/>
      <w:caps/>
      <w:color w:val="548AB7" w:themeColor="accent1" w:themeShade="BF"/>
      <w:sz w:val="22"/>
    </w:rPr>
  </w:style>
  <w:style w:type="character" w:customStyle="1" w:styleId="Heading4Char">
    <w:name w:val="Heading 4 Char"/>
    <w:basedOn w:val="DefaultParagraphFont"/>
    <w:link w:val="Heading4"/>
    <w:uiPriority w:val="9"/>
    <w:rsid w:val="00B359E4"/>
    <w:rPr>
      <w:b/>
      <w:sz w:val="18"/>
      <w:szCs w:val="22"/>
    </w:rPr>
  </w:style>
  <w:style w:type="paragraph" w:styleId="ListParagraph">
    <w:name w:val="List Paragraph"/>
    <w:basedOn w:val="Normal"/>
    <w:uiPriority w:val="34"/>
    <w:qFormat/>
    <w:rsid w:val="00E855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IRO\AppData\Roaming\Microsoft\Templates\Bold%20modern%20resum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21BAA58E2C349F7833AA8A457EE77CE"/>
        <w:category>
          <w:name w:val="General"/>
          <w:gallery w:val="placeholder"/>
        </w:category>
        <w:types>
          <w:type w:val="bbPlcHdr"/>
        </w:types>
        <w:behaviors>
          <w:behavior w:val="content"/>
        </w:behaviors>
        <w:guid w:val="{78C90605-F466-486D-A86A-00C7B511CE98}"/>
      </w:docPartPr>
      <w:docPartBody>
        <w:p w:rsidR="00F9796E" w:rsidRDefault="00E87F5C">
          <w:pPr>
            <w:pStyle w:val="721BAA58E2C349F7833AA8A457EE77CE"/>
          </w:pPr>
          <w:r w:rsidRPr="00D5459D">
            <w:t>Profile</w:t>
          </w:r>
        </w:p>
      </w:docPartBody>
    </w:docPart>
    <w:docPart>
      <w:docPartPr>
        <w:name w:val="104E970F1DC048C6BA6149DFD0F7B769"/>
        <w:category>
          <w:name w:val="General"/>
          <w:gallery w:val="placeholder"/>
        </w:category>
        <w:types>
          <w:type w:val="bbPlcHdr"/>
        </w:types>
        <w:behaviors>
          <w:behavior w:val="content"/>
        </w:behaviors>
        <w:guid w:val="{3A3F80C1-B6EB-4437-92CC-3F45EB9C92A1}"/>
      </w:docPartPr>
      <w:docPartBody>
        <w:p w:rsidR="00F9796E" w:rsidRDefault="00E87F5C">
          <w:pPr>
            <w:pStyle w:val="104E970F1DC048C6BA6149DFD0F7B769"/>
          </w:pPr>
          <w:r w:rsidRPr="00CB0055">
            <w:t>Contact</w:t>
          </w:r>
        </w:p>
      </w:docPartBody>
    </w:docPart>
    <w:docPart>
      <w:docPartPr>
        <w:name w:val="C8E536FE75924A09B073800314F31AD2"/>
        <w:category>
          <w:name w:val="General"/>
          <w:gallery w:val="placeholder"/>
        </w:category>
        <w:types>
          <w:type w:val="bbPlcHdr"/>
        </w:types>
        <w:behaviors>
          <w:behavior w:val="content"/>
        </w:behaviors>
        <w:guid w:val="{84ADE0B0-D5B8-45B0-9C5D-7447BD5B2505}"/>
      </w:docPartPr>
      <w:docPartBody>
        <w:p w:rsidR="00F9796E" w:rsidRDefault="00E87F5C">
          <w:pPr>
            <w:pStyle w:val="C8E536FE75924A09B073800314F31AD2"/>
          </w:pPr>
          <w:r w:rsidRPr="004D3011">
            <w:t>WEBSITE:</w:t>
          </w:r>
        </w:p>
      </w:docPartBody>
    </w:docPart>
    <w:docPart>
      <w:docPartPr>
        <w:name w:val="253C687D671B4C94BE6FFCCD43EAD29D"/>
        <w:category>
          <w:name w:val="General"/>
          <w:gallery w:val="placeholder"/>
        </w:category>
        <w:types>
          <w:type w:val="bbPlcHdr"/>
        </w:types>
        <w:behaviors>
          <w:behavior w:val="content"/>
        </w:behaviors>
        <w:guid w:val="{0010B8A0-7D05-4CCF-BBDA-1AFA5B3CD021}"/>
      </w:docPartPr>
      <w:docPartBody>
        <w:p w:rsidR="00F9796E" w:rsidRDefault="00E87F5C">
          <w:pPr>
            <w:pStyle w:val="253C687D671B4C94BE6FFCCD43EAD29D"/>
          </w:pPr>
          <w:r w:rsidRPr="004D3011">
            <w:t>EMAIL:</w:t>
          </w:r>
        </w:p>
      </w:docPartBody>
    </w:docPart>
    <w:docPart>
      <w:docPartPr>
        <w:name w:val="4A41D8C8B0A44934B4C8CAD823730012"/>
        <w:category>
          <w:name w:val="General"/>
          <w:gallery w:val="placeholder"/>
        </w:category>
        <w:types>
          <w:type w:val="bbPlcHdr"/>
        </w:types>
        <w:behaviors>
          <w:behavior w:val="content"/>
        </w:behaviors>
        <w:guid w:val="{E5E17A7C-74BB-4C59-812F-E8D74329DCE9}"/>
      </w:docPartPr>
      <w:docPartBody>
        <w:p w:rsidR="00F9796E" w:rsidRDefault="00E87F5C">
          <w:pPr>
            <w:pStyle w:val="4A41D8C8B0A44934B4C8CAD823730012"/>
          </w:pPr>
          <w:r w:rsidRPr="00CB0055">
            <w:t>Hobbies</w:t>
          </w:r>
        </w:p>
      </w:docPartBody>
    </w:docPart>
    <w:docPart>
      <w:docPartPr>
        <w:name w:val="5AB70FB8734140668B113953356DFD03"/>
        <w:category>
          <w:name w:val="General"/>
          <w:gallery w:val="placeholder"/>
        </w:category>
        <w:types>
          <w:type w:val="bbPlcHdr"/>
        </w:types>
        <w:behaviors>
          <w:behavior w:val="content"/>
        </w:behaviors>
        <w:guid w:val="{9D2332BB-48C7-457D-9312-A09AABAB0FFA}"/>
      </w:docPartPr>
      <w:docPartBody>
        <w:p w:rsidR="00F9796E" w:rsidRDefault="00E87F5C">
          <w:pPr>
            <w:pStyle w:val="5AB70FB8734140668B113953356DFD03"/>
          </w:pPr>
          <w:r w:rsidRPr="00036450">
            <w:t>EDUCATION</w:t>
          </w:r>
        </w:p>
      </w:docPartBody>
    </w:docPart>
    <w:docPart>
      <w:docPartPr>
        <w:name w:val="58143996AFEC4E37A18AA76444A94FE4"/>
        <w:category>
          <w:name w:val="General"/>
          <w:gallery w:val="placeholder"/>
        </w:category>
        <w:types>
          <w:type w:val="bbPlcHdr"/>
        </w:types>
        <w:behaviors>
          <w:behavior w:val="content"/>
        </w:behaviors>
        <w:guid w:val="{4C3C9CE7-AA83-4E83-AC5A-90CD93AD4C36}"/>
      </w:docPartPr>
      <w:docPartBody>
        <w:p w:rsidR="00F9796E" w:rsidRDefault="00E87F5C">
          <w:pPr>
            <w:pStyle w:val="58143996AFEC4E37A18AA76444A94FE4"/>
          </w:pPr>
          <w:r w:rsidRPr="00036450">
            <w:t>WORK EXPERIENCE</w:t>
          </w:r>
        </w:p>
      </w:docPartBody>
    </w:docPart>
    <w:docPart>
      <w:docPartPr>
        <w:name w:val="80F6F106363D4281BF9685D8E4E24885"/>
        <w:category>
          <w:name w:val="General"/>
          <w:gallery w:val="placeholder"/>
        </w:category>
        <w:types>
          <w:type w:val="bbPlcHdr"/>
        </w:types>
        <w:behaviors>
          <w:behavior w:val="content"/>
        </w:behaviors>
        <w:guid w:val="{FA8E0D37-7809-4CF7-9073-925A8D57F624}"/>
      </w:docPartPr>
      <w:docPartBody>
        <w:p w:rsidR="00F9796E" w:rsidRDefault="00E87F5C">
          <w:pPr>
            <w:pStyle w:val="80F6F106363D4281BF9685D8E4E24885"/>
          </w:pPr>
          <w:r w:rsidRPr="00036450">
            <w:rPr>
              <w:rStyle w:val="Heading2Char"/>
            </w:rPr>
            <w:t>SKILLS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6ACB"/>
    <w:rsid w:val="00376ACB"/>
    <w:rsid w:val="00492F3E"/>
    <w:rsid w:val="00E87F5C"/>
    <w:rsid w:val="00F979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rsid w:val="00F9796E"/>
    <w:pPr>
      <w:keepNext/>
      <w:keepLines/>
      <w:pBdr>
        <w:bottom w:val="single" w:sz="8" w:space="1" w:color="4472C4" w:themeColor="accent1"/>
      </w:pBdr>
      <w:spacing w:before="240" w:after="120" w:line="240" w:lineRule="auto"/>
      <w:outlineLvl w:val="1"/>
    </w:pPr>
    <w:rPr>
      <w:rFonts w:asciiTheme="majorHAnsi" w:eastAsiaTheme="majorEastAsia" w:hAnsiTheme="majorHAnsi" w:cstheme="majorBidi"/>
      <w:b/>
      <w:bCs/>
      <w:caps/>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7DB24F554F4558A1F46F377D899E85">
    <w:name w:val="657DB24F554F4558A1F46F377D899E85"/>
    <w:rsid w:val="00F9796E"/>
    <w:rPr>
      <w:kern w:val="2"/>
      <w14:ligatures w14:val="standardContextual"/>
    </w:rPr>
  </w:style>
  <w:style w:type="paragraph" w:customStyle="1" w:styleId="D159D071270E44918602FB61422F35E6">
    <w:name w:val="D159D071270E44918602FB61422F35E6"/>
    <w:rsid w:val="00F9796E"/>
    <w:rPr>
      <w:kern w:val="2"/>
      <w14:ligatures w14:val="standardContextual"/>
    </w:rPr>
  </w:style>
  <w:style w:type="paragraph" w:customStyle="1" w:styleId="721BAA58E2C349F7833AA8A457EE77CE">
    <w:name w:val="721BAA58E2C349F7833AA8A457EE77CE"/>
  </w:style>
  <w:style w:type="paragraph" w:customStyle="1" w:styleId="27A4E440E6994FD58BC0E15D86197EF0">
    <w:name w:val="27A4E440E6994FD58BC0E15D86197EF0"/>
    <w:rsid w:val="00F9796E"/>
    <w:rPr>
      <w:kern w:val="2"/>
      <w14:ligatures w14:val="standardContextual"/>
    </w:rPr>
  </w:style>
  <w:style w:type="paragraph" w:customStyle="1" w:styleId="104E970F1DC048C6BA6149DFD0F7B769">
    <w:name w:val="104E970F1DC048C6BA6149DFD0F7B769"/>
  </w:style>
  <w:style w:type="paragraph" w:customStyle="1" w:styleId="36181609D74248E3A76527C76F4CD60C">
    <w:name w:val="36181609D74248E3A76527C76F4CD60C"/>
    <w:rsid w:val="00F9796E"/>
    <w:rPr>
      <w:kern w:val="2"/>
      <w14:ligatures w14:val="standardContextual"/>
    </w:rPr>
  </w:style>
  <w:style w:type="paragraph" w:customStyle="1" w:styleId="C40145CD4FAD4B389013261A68B18F59">
    <w:name w:val="C40145CD4FAD4B389013261A68B18F59"/>
    <w:rsid w:val="00F9796E"/>
    <w:rPr>
      <w:kern w:val="2"/>
      <w14:ligatures w14:val="standardContextual"/>
    </w:rPr>
  </w:style>
  <w:style w:type="paragraph" w:customStyle="1" w:styleId="C8E536FE75924A09B073800314F31AD2">
    <w:name w:val="C8E536FE75924A09B073800314F31AD2"/>
  </w:style>
  <w:style w:type="paragraph" w:customStyle="1" w:styleId="957BB9E00B4B43EAA17C289ADC30DE96">
    <w:name w:val="957BB9E00B4B43EAA17C289ADC30DE96"/>
    <w:rsid w:val="00F9796E"/>
    <w:rPr>
      <w:kern w:val="2"/>
      <w14:ligatures w14:val="standardContextual"/>
    </w:rPr>
  </w:style>
  <w:style w:type="paragraph" w:customStyle="1" w:styleId="253C687D671B4C94BE6FFCCD43EAD29D">
    <w:name w:val="253C687D671B4C94BE6FFCCD43EAD29D"/>
  </w:style>
  <w:style w:type="character" w:styleId="Hyperlink">
    <w:name w:val="Hyperlink"/>
    <w:basedOn w:val="DefaultParagraphFont"/>
    <w:uiPriority w:val="99"/>
    <w:unhideWhenUsed/>
    <w:rPr>
      <w:color w:val="C45911" w:themeColor="accent2" w:themeShade="BF"/>
      <w:u w:val="single"/>
    </w:rPr>
  </w:style>
  <w:style w:type="paragraph" w:customStyle="1" w:styleId="2CD509CF4C6C40D7ADAE49E7915BF78B">
    <w:name w:val="2CD509CF4C6C40D7ADAE49E7915BF78B"/>
    <w:rsid w:val="00F9796E"/>
    <w:rPr>
      <w:kern w:val="2"/>
      <w14:ligatures w14:val="standardContextual"/>
    </w:rPr>
  </w:style>
  <w:style w:type="paragraph" w:customStyle="1" w:styleId="4A41D8C8B0A44934B4C8CAD823730012">
    <w:name w:val="4A41D8C8B0A44934B4C8CAD823730012"/>
  </w:style>
  <w:style w:type="paragraph" w:customStyle="1" w:styleId="F8FA367768BE4E849F4CD5F8C433E319">
    <w:name w:val="F8FA367768BE4E849F4CD5F8C433E319"/>
    <w:rsid w:val="00F9796E"/>
    <w:rPr>
      <w:kern w:val="2"/>
      <w14:ligatures w14:val="standardContextual"/>
    </w:rPr>
  </w:style>
  <w:style w:type="paragraph" w:customStyle="1" w:styleId="5AB70FB8734140668B113953356DFD03">
    <w:name w:val="5AB70FB8734140668B113953356DFD03"/>
  </w:style>
  <w:style w:type="paragraph" w:customStyle="1" w:styleId="58143996AFEC4E37A18AA76444A94FE4">
    <w:name w:val="58143996AFEC4E37A18AA76444A94FE4"/>
  </w:style>
  <w:style w:type="character" w:customStyle="1" w:styleId="Heading2Char">
    <w:name w:val="Heading 2 Char"/>
    <w:basedOn w:val="DefaultParagraphFont"/>
    <w:link w:val="Heading2"/>
    <w:uiPriority w:val="9"/>
    <w:rsid w:val="00F9796E"/>
    <w:rPr>
      <w:rFonts w:asciiTheme="majorHAnsi" w:eastAsiaTheme="majorEastAsia" w:hAnsiTheme="majorHAnsi" w:cstheme="majorBidi"/>
      <w:b/>
      <w:bCs/>
      <w:caps/>
      <w:szCs w:val="26"/>
      <w:lang w:eastAsia="ja-JP"/>
    </w:rPr>
  </w:style>
  <w:style w:type="paragraph" w:customStyle="1" w:styleId="80F6F106363D4281BF9685D8E4E24885">
    <w:name w:val="80F6F106363D4281BF9685D8E4E248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1c2eb7a32e66fb6e4260f3771546a5e2">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04e1f6479c48b08974ba73b5ca973489"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8143E149-BD72-41A7-8F13-AF59DE30D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506A0D-4821-47C2-BD9B-CACF27C6B108}">
  <ds:schemaRefs>
    <ds:schemaRef ds:uri="http://schemas.microsoft.com/sharepoint/v3/contenttype/forms"/>
  </ds:schemaRefs>
</ds:datastoreItem>
</file>

<file path=customXml/itemProps3.xml><?xml version="1.0" encoding="utf-8"?>
<ds:datastoreItem xmlns:ds="http://schemas.openxmlformats.org/officeDocument/2006/customXml" ds:itemID="{DD14EC26-251D-443A-AF4F-B15D0F3B0F84}">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Bold modern resume</Template>
  <TotalTime>0</TotalTime>
  <Pages>1</Pages>
  <Words>323</Words>
  <Characters>1846</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2024-05-07T03:10:00Z</dcterms:created>
  <dcterms:modified xsi:type="dcterms:W3CDTF">2024-05-17T13:04:00Z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